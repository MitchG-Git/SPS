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F9B7" w14:textId="0768C174" w:rsidR="000F24CC" w:rsidRDefault="00B10B77" w:rsidP="009A6FCA">
      <w:pPr>
        <w:pStyle w:val="Title"/>
      </w:pPr>
      <w:r>
        <w:t xml:space="preserve">Departures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10B77" w14:paraId="09988F1E" w14:textId="77777777" w:rsidTr="00B10B77">
        <w:tc>
          <w:tcPr>
            <w:tcW w:w="2405" w:type="dxa"/>
          </w:tcPr>
          <w:p w14:paraId="0691A7F2" w14:textId="4AA5A5A2" w:rsidR="00B10B77" w:rsidRPr="00B10B77" w:rsidRDefault="00B10B77" w:rsidP="00B10B77">
            <w:pPr>
              <w:rPr>
                <w:b/>
                <w:bCs/>
              </w:rPr>
            </w:pPr>
            <w:r w:rsidRPr="00B10B77">
              <w:rPr>
                <w:b/>
                <w:bCs/>
              </w:rPr>
              <w:t>CONTACT</w:t>
            </w:r>
          </w:p>
        </w:tc>
        <w:tc>
          <w:tcPr>
            <w:tcW w:w="7789" w:type="dxa"/>
          </w:tcPr>
          <w:p w14:paraId="1CE49E45" w14:textId="4D9B99E6" w:rsidR="00B10B77" w:rsidRPr="00B10B77" w:rsidRDefault="00B10B77" w:rsidP="00B10B77">
            <w:r>
              <w:t xml:space="preserve">CQUniversity Australia – DFM Projects </w:t>
            </w:r>
          </w:p>
        </w:tc>
      </w:tr>
      <w:tr w:rsidR="00B10B77" w14:paraId="2644D90C" w14:textId="77777777" w:rsidTr="00B10B77">
        <w:tc>
          <w:tcPr>
            <w:tcW w:w="2405" w:type="dxa"/>
          </w:tcPr>
          <w:p w14:paraId="3CB72167" w14:textId="3BAD9F99" w:rsidR="00B10B77" w:rsidRPr="00B10B77" w:rsidRDefault="00B10B77" w:rsidP="00B10B77">
            <w:pPr>
              <w:rPr>
                <w:b/>
                <w:bCs/>
              </w:rPr>
            </w:pPr>
            <w:r w:rsidRPr="00B10B77">
              <w:rPr>
                <w:b/>
                <w:bCs/>
              </w:rPr>
              <w:t>CONTRACTOR</w:t>
            </w:r>
          </w:p>
        </w:tc>
        <w:tc>
          <w:tcPr>
            <w:tcW w:w="7789" w:type="dxa"/>
          </w:tcPr>
          <w:p w14:paraId="58894C66" w14:textId="77777777" w:rsidR="00B10B77" w:rsidRPr="00B10B77" w:rsidRDefault="00B10B77" w:rsidP="00B10B77"/>
        </w:tc>
      </w:tr>
      <w:tr w:rsidR="00B10B77" w14:paraId="5C7034D6" w14:textId="77777777" w:rsidTr="00B10B77">
        <w:tc>
          <w:tcPr>
            <w:tcW w:w="2405" w:type="dxa"/>
          </w:tcPr>
          <w:p w14:paraId="3A475BBB" w14:textId="505EC019" w:rsidR="00B10B77" w:rsidRPr="00B10B77" w:rsidRDefault="00B10B77" w:rsidP="00B10B77">
            <w:pPr>
              <w:rPr>
                <w:b/>
                <w:bCs/>
              </w:rPr>
            </w:pPr>
            <w:r w:rsidRPr="00B10B77">
              <w:rPr>
                <w:b/>
                <w:bCs/>
              </w:rPr>
              <w:t>PROJECT TYPE &amp; SCOPE</w:t>
            </w:r>
          </w:p>
        </w:tc>
        <w:tc>
          <w:tcPr>
            <w:tcW w:w="7789" w:type="dxa"/>
          </w:tcPr>
          <w:p w14:paraId="6EEB2FAD" w14:textId="15B9000B" w:rsidR="00B10B77" w:rsidRDefault="00B10B77" w:rsidP="00B10B77">
            <w:pPr>
              <w:rPr>
                <w:i/>
                <w:iCs/>
                <w:sz w:val="12"/>
                <w:szCs w:val="12"/>
              </w:rPr>
            </w:pPr>
            <w:r>
              <w:t xml:space="preserve">REF: </w:t>
            </w:r>
            <w:r w:rsidR="00774907" w:rsidRPr="00774907">
              <w:t>CQURFQ-26-4-DFM - ROK TAFE Consolidation Stg.2 - Design and Construct</w:t>
            </w:r>
          </w:p>
          <w:p w14:paraId="5E96DB84" w14:textId="15FBC664" w:rsidR="00B10B77" w:rsidRPr="00B10B77" w:rsidRDefault="00B10B77" w:rsidP="00B10B77">
            <w:pPr>
              <w:rPr>
                <w:sz w:val="12"/>
                <w:szCs w:val="12"/>
              </w:rPr>
            </w:pPr>
          </w:p>
        </w:tc>
      </w:tr>
      <w:tr w:rsidR="00B10B77" w14:paraId="37E6B284" w14:textId="77777777" w:rsidTr="00B10B77">
        <w:tc>
          <w:tcPr>
            <w:tcW w:w="2405" w:type="dxa"/>
          </w:tcPr>
          <w:p w14:paraId="57A7E66F" w14:textId="68E0A456" w:rsidR="00B10B77" w:rsidRPr="00B10B77" w:rsidRDefault="00B10B77" w:rsidP="00B10B77">
            <w:pPr>
              <w:rPr>
                <w:b/>
                <w:bCs/>
              </w:rPr>
            </w:pPr>
            <w:r w:rsidRPr="00B10B77">
              <w:rPr>
                <w:b/>
                <w:bCs/>
              </w:rPr>
              <w:t>DATE</w:t>
            </w:r>
          </w:p>
        </w:tc>
        <w:tc>
          <w:tcPr>
            <w:tcW w:w="7789" w:type="dxa"/>
          </w:tcPr>
          <w:p w14:paraId="5F40115B" w14:textId="77777777" w:rsidR="00B10B77" w:rsidRPr="00B10B77" w:rsidRDefault="00B10B77" w:rsidP="00B10B77"/>
        </w:tc>
      </w:tr>
    </w:tbl>
    <w:p w14:paraId="572243D8" w14:textId="77777777" w:rsidR="00B10B77" w:rsidRDefault="00B10B77" w:rsidP="00B10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"/>
        <w:gridCol w:w="813"/>
        <w:gridCol w:w="1785"/>
        <w:gridCol w:w="2551"/>
        <w:gridCol w:w="2552"/>
        <w:gridCol w:w="1835"/>
      </w:tblGrid>
      <w:tr w:rsidR="00B10B77" w14:paraId="52E4E413" w14:textId="77777777" w:rsidTr="00B10B77">
        <w:trPr>
          <w:tblHeader/>
        </w:trPr>
        <w:tc>
          <w:tcPr>
            <w:tcW w:w="658" w:type="dxa"/>
            <w:shd w:val="clear" w:color="auto" w:fill="1F4040"/>
          </w:tcPr>
          <w:p w14:paraId="03D907D4" w14:textId="653A9503" w:rsidR="00B10B77" w:rsidRPr="00B10B77" w:rsidRDefault="00B10B77" w:rsidP="00B10B77">
            <w:pPr>
              <w:rPr>
                <w:b/>
                <w:bCs/>
                <w:color w:val="FFFFFF" w:themeColor="background1"/>
              </w:rPr>
            </w:pPr>
            <w:r w:rsidRPr="00B10B77">
              <w:rPr>
                <w:b/>
                <w:bCs/>
                <w:color w:val="FFFFFF" w:themeColor="background1"/>
              </w:rPr>
              <w:t>Item No.</w:t>
            </w:r>
          </w:p>
        </w:tc>
        <w:tc>
          <w:tcPr>
            <w:tcW w:w="813" w:type="dxa"/>
            <w:shd w:val="clear" w:color="auto" w:fill="1F4040"/>
          </w:tcPr>
          <w:p w14:paraId="380E0990" w14:textId="6A134D39" w:rsidR="00B10B77" w:rsidRPr="00B10B77" w:rsidRDefault="00B10B77" w:rsidP="00B10B77">
            <w:pPr>
              <w:rPr>
                <w:b/>
                <w:bCs/>
                <w:color w:val="FFFFFF" w:themeColor="background1"/>
              </w:rPr>
            </w:pPr>
            <w:r w:rsidRPr="00B10B77">
              <w:rPr>
                <w:b/>
                <w:bCs/>
                <w:color w:val="FFFFFF" w:themeColor="background1"/>
              </w:rPr>
              <w:t>Clause No.</w:t>
            </w:r>
          </w:p>
        </w:tc>
        <w:tc>
          <w:tcPr>
            <w:tcW w:w="1785" w:type="dxa"/>
            <w:shd w:val="clear" w:color="auto" w:fill="1F4040"/>
          </w:tcPr>
          <w:p w14:paraId="0D919FF9" w14:textId="418F7F5D" w:rsidR="00B10B77" w:rsidRPr="00B10B77" w:rsidRDefault="00B10B77" w:rsidP="00B10B77">
            <w:pPr>
              <w:rPr>
                <w:b/>
                <w:bCs/>
                <w:color w:val="FFFFFF" w:themeColor="background1"/>
              </w:rPr>
            </w:pPr>
            <w:r w:rsidRPr="00B10B77">
              <w:rPr>
                <w:b/>
                <w:bCs/>
                <w:color w:val="FFFFFF" w:themeColor="background1"/>
              </w:rPr>
              <w:t>Subject</w:t>
            </w:r>
          </w:p>
        </w:tc>
        <w:tc>
          <w:tcPr>
            <w:tcW w:w="2551" w:type="dxa"/>
            <w:shd w:val="clear" w:color="auto" w:fill="1F4040"/>
          </w:tcPr>
          <w:p w14:paraId="26B2D1F3" w14:textId="56077983" w:rsidR="00B10B77" w:rsidRPr="00B10B77" w:rsidRDefault="00B10B77" w:rsidP="00B10B77">
            <w:pPr>
              <w:rPr>
                <w:b/>
                <w:bCs/>
                <w:color w:val="FFFFFF" w:themeColor="background1"/>
              </w:rPr>
            </w:pPr>
            <w:r w:rsidRPr="00B10B77">
              <w:rPr>
                <w:b/>
                <w:bCs/>
                <w:color w:val="FFFFFF" w:themeColor="background1"/>
              </w:rPr>
              <w:t>C</w:t>
            </w:r>
            <w:r w:rsidR="00E44A87">
              <w:rPr>
                <w:b/>
                <w:bCs/>
                <w:color w:val="FFFFFF" w:themeColor="background1"/>
              </w:rPr>
              <w:t>ontractor</w:t>
            </w:r>
            <w:r w:rsidRPr="00B10B77">
              <w:rPr>
                <w:b/>
                <w:bCs/>
                <w:color w:val="FFFFFF" w:themeColor="background1"/>
              </w:rPr>
              <w:t xml:space="preserve"> Comments / Requested Changes</w:t>
            </w:r>
          </w:p>
        </w:tc>
        <w:tc>
          <w:tcPr>
            <w:tcW w:w="2552" w:type="dxa"/>
            <w:shd w:val="clear" w:color="auto" w:fill="1F4040"/>
          </w:tcPr>
          <w:p w14:paraId="352D1D7C" w14:textId="75B74D04" w:rsidR="00B10B77" w:rsidRPr="00B10B77" w:rsidRDefault="00B10B77" w:rsidP="00B10B77">
            <w:pPr>
              <w:rPr>
                <w:b/>
                <w:bCs/>
                <w:color w:val="FFFFFF" w:themeColor="background1"/>
              </w:rPr>
            </w:pPr>
            <w:r w:rsidRPr="00B10B77">
              <w:rPr>
                <w:b/>
                <w:bCs/>
                <w:color w:val="FFFFFF" w:themeColor="background1"/>
              </w:rPr>
              <w:t>CQU</w:t>
            </w:r>
            <w:r w:rsidR="00E44A87">
              <w:rPr>
                <w:b/>
                <w:bCs/>
                <w:color w:val="FFFFFF" w:themeColor="background1"/>
              </w:rPr>
              <w:t>niversity</w:t>
            </w:r>
            <w:r w:rsidRPr="00B10B77">
              <w:rPr>
                <w:b/>
                <w:bCs/>
                <w:color w:val="FFFFFF" w:themeColor="background1"/>
              </w:rPr>
              <w:t xml:space="preserve"> Comments</w:t>
            </w:r>
          </w:p>
        </w:tc>
        <w:tc>
          <w:tcPr>
            <w:tcW w:w="1835" w:type="dxa"/>
            <w:shd w:val="clear" w:color="auto" w:fill="1F4040"/>
          </w:tcPr>
          <w:p w14:paraId="1ED0FF75" w14:textId="5DB2DCB4" w:rsidR="00B10B77" w:rsidRPr="00B10B77" w:rsidRDefault="00B10B77" w:rsidP="00B10B77">
            <w:pPr>
              <w:rPr>
                <w:b/>
                <w:bCs/>
                <w:color w:val="FFFFFF" w:themeColor="background1"/>
              </w:rPr>
            </w:pPr>
            <w:r w:rsidRPr="00B10B77">
              <w:rPr>
                <w:b/>
                <w:bCs/>
                <w:color w:val="FFFFFF" w:themeColor="background1"/>
              </w:rPr>
              <w:t>Outcome</w:t>
            </w:r>
          </w:p>
        </w:tc>
      </w:tr>
      <w:tr w:rsidR="00B10B77" w14:paraId="682FDBC4" w14:textId="77777777" w:rsidTr="00B10B77">
        <w:tc>
          <w:tcPr>
            <w:tcW w:w="658" w:type="dxa"/>
          </w:tcPr>
          <w:p w14:paraId="320E8C10" w14:textId="6DE9B396" w:rsidR="00B10B77" w:rsidRDefault="00B10B77" w:rsidP="00B10B77">
            <w:r>
              <w:t>1</w:t>
            </w:r>
          </w:p>
        </w:tc>
        <w:tc>
          <w:tcPr>
            <w:tcW w:w="813" w:type="dxa"/>
          </w:tcPr>
          <w:p w14:paraId="73200F83" w14:textId="77777777" w:rsidR="00B10B77" w:rsidRDefault="00B10B77" w:rsidP="00B10B77"/>
        </w:tc>
        <w:tc>
          <w:tcPr>
            <w:tcW w:w="1785" w:type="dxa"/>
          </w:tcPr>
          <w:p w14:paraId="2FFFFC4B" w14:textId="77777777" w:rsidR="00B10B77" w:rsidRDefault="00B10B77" w:rsidP="00B10B77"/>
        </w:tc>
        <w:tc>
          <w:tcPr>
            <w:tcW w:w="2551" w:type="dxa"/>
          </w:tcPr>
          <w:p w14:paraId="0A7E8BB6" w14:textId="77777777" w:rsidR="00B10B77" w:rsidRDefault="00B10B77" w:rsidP="00B10B77"/>
        </w:tc>
        <w:tc>
          <w:tcPr>
            <w:tcW w:w="2552" w:type="dxa"/>
          </w:tcPr>
          <w:p w14:paraId="33C27D04" w14:textId="77777777" w:rsidR="00B10B77" w:rsidRDefault="00B10B77" w:rsidP="00B10B77"/>
        </w:tc>
        <w:tc>
          <w:tcPr>
            <w:tcW w:w="1835" w:type="dxa"/>
          </w:tcPr>
          <w:p w14:paraId="4742C943" w14:textId="77777777" w:rsidR="00B10B77" w:rsidRDefault="00B10B77" w:rsidP="00B10B77"/>
        </w:tc>
      </w:tr>
      <w:tr w:rsidR="00B10B77" w14:paraId="27DD96F2" w14:textId="77777777" w:rsidTr="00B10B77">
        <w:tc>
          <w:tcPr>
            <w:tcW w:w="658" w:type="dxa"/>
          </w:tcPr>
          <w:p w14:paraId="0F0ED289" w14:textId="399B7BDA" w:rsidR="00B10B77" w:rsidRDefault="00B10B77" w:rsidP="00B10B77">
            <w:r>
              <w:t>2</w:t>
            </w:r>
          </w:p>
        </w:tc>
        <w:tc>
          <w:tcPr>
            <w:tcW w:w="813" w:type="dxa"/>
          </w:tcPr>
          <w:p w14:paraId="46AF8D90" w14:textId="77777777" w:rsidR="00B10B77" w:rsidRDefault="00B10B77" w:rsidP="00B10B77"/>
        </w:tc>
        <w:tc>
          <w:tcPr>
            <w:tcW w:w="1785" w:type="dxa"/>
          </w:tcPr>
          <w:p w14:paraId="57D6A534" w14:textId="77777777" w:rsidR="00B10B77" w:rsidRDefault="00B10B77" w:rsidP="00B10B77"/>
        </w:tc>
        <w:tc>
          <w:tcPr>
            <w:tcW w:w="2551" w:type="dxa"/>
          </w:tcPr>
          <w:p w14:paraId="608C9833" w14:textId="77777777" w:rsidR="00B10B77" w:rsidRDefault="00B10B77" w:rsidP="00B10B77"/>
        </w:tc>
        <w:tc>
          <w:tcPr>
            <w:tcW w:w="2552" w:type="dxa"/>
          </w:tcPr>
          <w:p w14:paraId="0CB7D457" w14:textId="77777777" w:rsidR="00B10B77" w:rsidRDefault="00B10B77" w:rsidP="00B10B77"/>
        </w:tc>
        <w:tc>
          <w:tcPr>
            <w:tcW w:w="1835" w:type="dxa"/>
          </w:tcPr>
          <w:p w14:paraId="0359D218" w14:textId="77777777" w:rsidR="00B10B77" w:rsidRDefault="00B10B77" w:rsidP="00B10B77"/>
        </w:tc>
      </w:tr>
      <w:tr w:rsidR="00B10B77" w14:paraId="6D4159E3" w14:textId="77777777" w:rsidTr="00B10B77">
        <w:tc>
          <w:tcPr>
            <w:tcW w:w="658" w:type="dxa"/>
          </w:tcPr>
          <w:p w14:paraId="7AF48C8A" w14:textId="1CEB2580" w:rsidR="00B10B77" w:rsidRDefault="00B10B77" w:rsidP="00B10B77">
            <w:r>
              <w:t>3</w:t>
            </w:r>
          </w:p>
        </w:tc>
        <w:tc>
          <w:tcPr>
            <w:tcW w:w="813" w:type="dxa"/>
          </w:tcPr>
          <w:p w14:paraId="12C0870B" w14:textId="77777777" w:rsidR="00B10B77" w:rsidRDefault="00B10B77" w:rsidP="00B10B77"/>
        </w:tc>
        <w:tc>
          <w:tcPr>
            <w:tcW w:w="1785" w:type="dxa"/>
          </w:tcPr>
          <w:p w14:paraId="7F095CAD" w14:textId="77777777" w:rsidR="00B10B77" w:rsidRDefault="00B10B77" w:rsidP="00B10B77"/>
        </w:tc>
        <w:tc>
          <w:tcPr>
            <w:tcW w:w="2551" w:type="dxa"/>
          </w:tcPr>
          <w:p w14:paraId="25355515" w14:textId="77777777" w:rsidR="00B10B77" w:rsidRDefault="00B10B77" w:rsidP="00B10B77"/>
        </w:tc>
        <w:tc>
          <w:tcPr>
            <w:tcW w:w="2552" w:type="dxa"/>
          </w:tcPr>
          <w:p w14:paraId="0A0DC067" w14:textId="77777777" w:rsidR="00B10B77" w:rsidRDefault="00B10B77" w:rsidP="00B10B77"/>
        </w:tc>
        <w:tc>
          <w:tcPr>
            <w:tcW w:w="1835" w:type="dxa"/>
          </w:tcPr>
          <w:p w14:paraId="4C9AE49E" w14:textId="77777777" w:rsidR="00B10B77" w:rsidRDefault="00B10B77" w:rsidP="00B10B77"/>
        </w:tc>
      </w:tr>
      <w:tr w:rsidR="00B10B77" w14:paraId="1E7B2B2A" w14:textId="77777777" w:rsidTr="00B10B77">
        <w:tc>
          <w:tcPr>
            <w:tcW w:w="658" w:type="dxa"/>
          </w:tcPr>
          <w:p w14:paraId="7F224728" w14:textId="26F10990" w:rsidR="00B10B77" w:rsidRDefault="00B10B77" w:rsidP="00B10B77">
            <w:r>
              <w:t>4</w:t>
            </w:r>
          </w:p>
        </w:tc>
        <w:tc>
          <w:tcPr>
            <w:tcW w:w="813" w:type="dxa"/>
          </w:tcPr>
          <w:p w14:paraId="6110C6BC" w14:textId="77777777" w:rsidR="00B10B77" w:rsidRDefault="00B10B77" w:rsidP="00B10B77"/>
        </w:tc>
        <w:tc>
          <w:tcPr>
            <w:tcW w:w="1785" w:type="dxa"/>
          </w:tcPr>
          <w:p w14:paraId="5BA50837" w14:textId="77777777" w:rsidR="00B10B77" w:rsidRDefault="00B10B77" w:rsidP="00B10B77"/>
        </w:tc>
        <w:tc>
          <w:tcPr>
            <w:tcW w:w="2551" w:type="dxa"/>
          </w:tcPr>
          <w:p w14:paraId="653911BA" w14:textId="77777777" w:rsidR="00B10B77" w:rsidRDefault="00B10B77" w:rsidP="00B10B77"/>
        </w:tc>
        <w:tc>
          <w:tcPr>
            <w:tcW w:w="2552" w:type="dxa"/>
          </w:tcPr>
          <w:p w14:paraId="5969EE0D" w14:textId="77777777" w:rsidR="00B10B77" w:rsidRDefault="00B10B77" w:rsidP="00B10B77"/>
        </w:tc>
        <w:tc>
          <w:tcPr>
            <w:tcW w:w="1835" w:type="dxa"/>
          </w:tcPr>
          <w:p w14:paraId="4FDE4EA0" w14:textId="77777777" w:rsidR="00B10B77" w:rsidRDefault="00B10B77" w:rsidP="00B10B77"/>
        </w:tc>
      </w:tr>
      <w:tr w:rsidR="00B10B77" w14:paraId="1E197DCF" w14:textId="77777777" w:rsidTr="00B10B77">
        <w:tc>
          <w:tcPr>
            <w:tcW w:w="658" w:type="dxa"/>
          </w:tcPr>
          <w:p w14:paraId="7633B855" w14:textId="0808AF09" w:rsidR="00B10B77" w:rsidRDefault="00B10B77" w:rsidP="00B10B77">
            <w:r>
              <w:t>5</w:t>
            </w:r>
          </w:p>
        </w:tc>
        <w:tc>
          <w:tcPr>
            <w:tcW w:w="813" w:type="dxa"/>
          </w:tcPr>
          <w:p w14:paraId="3933790F" w14:textId="77777777" w:rsidR="00B10B77" w:rsidRDefault="00B10B77" w:rsidP="00B10B77"/>
        </w:tc>
        <w:tc>
          <w:tcPr>
            <w:tcW w:w="1785" w:type="dxa"/>
          </w:tcPr>
          <w:p w14:paraId="06B808BF" w14:textId="77777777" w:rsidR="00B10B77" w:rsidRDefault="00B10B77" w:rsidP="00B10B77"/>
        </w:tc>
        <w:tc>
          <w:tcPr>
            <w:tcW w:w="2551" w:type="dxa"/>
          </w:tcPr>
          <w:p w14:paraId="5D344820" w14:textId="77777777" w:rsidR="00B10B77" w:rsidRDefault="00B10B77" w:rsidP="00B10B77"/>
        </w:tc>
        <w:tc>
          <w:tcPr>
            <w:tcW w:w="2552" w:type="dxa"/>
          </w:tcPr>
          <w:p w14:paraId="39BFCB11" w14:textId="77777777" w:rsidR="00B10B77" w:rsidRDefault="00B10B77" w:rsidP="00B10B77"/>
        </w:tc>
        <w:tc>
          <w:tcPr>
            <w:tcW w:w="1835" w:type="dxa"/>
          </w:tcPr>
          <w:p w14:paraId="0DDE240B" w14:textId="77777777" w:rsidR="00B10B77" w:rsidRDefault="00B10B77" w:rsidP="00B10B77"/>
        </w:tc>
      </w:tr>
      <w:tr w:rsidR="00B10B77" w14:paraId="592B51B0" w14:textId="77777777" w:rsidTr="00B10B77">
        <w:tc>
          <w:tcPr>
            <w:tcW w:w="658" w:type="dxa"/>
          </w:tcPr>
          <w:p w14:paraId="5BB66E09" w14:textId="502F97F4" w:rsidR="00B10B77" w:rsidRDefault="00B10B77" w:rsidP="00B10B77">
            <w:r>
              <w:t>6</w:t>
            </w:r>
          </w:p>
        </w:tc>
        <w:tc>
          <w:tcPr>
            <w:tcW w:w="813" w:type="dxa"/>
          </w:tcPr>
          <w:p w14:paraId="00A82584" w14:textId="77777777" w:rsidR="00B10B77" w:rsidRDefault="00B10B77" w:rsidP="00B10B77"/>
        </w:tc>
        <w:tc>
          <w:tcPr>
            <w:tcW w:w="1785" w:type="dxa"/>
          </w:tcPr>
          <w:p w14:paraId="4DB3EF0D" w14:textId="77777777" w:rsidR="00B10B77" w:rsidRDefault="00B10B77" w:rsidP="00B10B77"/>
        </w:tc>
        <w:tc>
          <w:tcPr>
            <w:tcW w:w="2551" w:type="dxa"/>
          </w:tcPr>
          <w:p w14:paraId="0AE6A51C" w14:textId="77777777" w:rsidR="00B10B77" w:rsidRDefault="00B10B77" w:rsidP="00B10B77"/>
        </w:tc>
        <w:tc>
          <w:tcPr>
            <w:tcW w:w="2552" w:type="dxa"/>
          </w:tcPr>
          <w:p w14:paraId="4D58EAE1" w14:textId="77777777" w:rsidR="00B10B77" w:rsidRDefault="00B10B77" w:rsidP="00B10B77"/>
        </w:tc>
        <w:tc>
          <w:tcPr>
            <w:tcW w:w="1835" w:type="dxa"/>
          </w:tcPr>
          <w:p w14:paraId="67378D0E" w14:textId="77777777" w:rsidR="00B10B77" w:rsidRDefault="00B10B77" w:rsidP="00B10B77"/>
        </w:tc>
      </w:tr>
      <w:tr w:rsidR="00B10B77" w14:paraId="6DABBFE8" w14:textId="77777777" w:rsidTr="00B10B77">
        <w:tc>
          <w:tcPr>
            <w:tcW w:w="658" w:type="dxa"/>
          </w:tcPr>
          <w:p w14:paraId="5794A37E" w14:textId="4CE54182" w:rsidR="00B10B77" w:rsidRDefault="00B10B77" w:rsidP="00B10B77">
            <w:r>
              <w:t>7</w:t>
            </w:r>
          </w:p>
        </w:tc>
        <w:tc>
          <w:tcPr>
            <w:tcW w:w="813" w:type="dxa"/>
          </w:tcPr>
          <w:p w14:paraId="7C510F28" w14:textId="77777777" w:rsidR="00B10B77" w:rsidRDefault="00B10B77" w:rsidP="00B10B77"/>
        </w:tc>
        <w:tc>
          <w:tcPr>
            <w:tcW w:w="1785" w:type="dxa"/>
          </w:tcPr>
          <w:p w14:paraId="4CBF716F" w14:textId="77777777" w:rsidR="00B10B77" w:rsidRDefault="00B10B77" w:rsidP="00B10B77"/>
        </w:tc>
        <w:tc>
          <w:tcPr>
            <w:tcW w:w="2551" w:type="dxa"/>
          </w:tcPr>
          <w:p w14:paraId="676F8B8F" w14:textId="77777777" w:rsidR="00B10B77" w:rsidRDefault="00B10B77" w:rsidP="00B10B77"/>
        </w:tc>
        <w:tc>
          <w:tcPr>
            <w:tcW w:w="2552" w:type="dxa"/>
          </w:tcPr>
          <w:p w14:paraId="3D49DDCB" w14:textId="77777777" w:rsidR="00B10B77" w:rsidRDefault="00B10B77" w:rsidP="00B10B77"/>
        </w:tc>
        <w:tc>
          <w:tcPr>
            <w:tcW w:w="1835" w:type="dxa"/>
          </w:tcPr>
          <w:p w14:paraId="55CE7D5A" w14:textId="77777777" w:rsidR="00B10B77" w:rsidRDefault="00B10B77" w:rsidP="00B10B77"/>
        </w:tc>
      </w:tr>
      <w:tr w:rsidR="00B10B77" w14:paraId="1FAA495E" w14:textId="77777777" w:rsidTr="00B10B77">
        <w:tc>
          <w:tcPr>
            <w:tcW w:w="658" w:type="dxa"/>
          </w:tcPr>
          <w:p w14:paraId="33AE1598" w14:textId="120EF836" w:rsidR="00B10B77" w:rsidRDefault="00B10B77" w:rsidP="00B10B77">
            <w:r>
              <w:t>8</w:t>
            </w:r>
          </w:p>
        </w:tc>
        <w:tc>
          <w:tcPr>
            <w:tcW w:w="813" w:type="dxa"/>
          </w:tcPr>
          <w:p w14:paraId="387F4595" w14:textId="77777777" w:rsidR="00B10B77" w:rsidRDefault="00B10B77" w:rsidP="00B10B77"/>
        </w:tc>
        <w:tc>
          <w:tcPr>
            <w:tcW w:w="1785" w:type="dxa"/>
          </w:tcPr>
          <w:p w14:paraId="059D250C" w14:textId="77777777" w:rsidR="00B10B77" w:rsidRDefault="00B10B77" w:rsidP="00B10B77"/>
        </w:tc>
        <w:tc>
          <w:tcPr>
            <w:tcW w:w="2551" w:type="dxa"/>
          </w:tcPr>
          <w:p w14:paraId="78A2EE82" w14:textId="77777777" w:rsidR="00B10B77" w:rsidRDefault="00B10B77" w:rsidP="00B10B77"/>
        </w:tc>
        <w:tc>
          <w:tcPr>
            <w:tcW w:w="2552" w:type="dxa"/>
          </w:tcPr>
          <w:p w14:paraId="1DA4F76D" w14:textId="77777777" w:rsidR="00B10B77" w:rsidRDefault="00B10B77" w:rsidP="00B10B77"/>
        </w:tc>
        <w:tc>
          <w:tcPr>
            <w:tcW w:w="1835" w:type="dxa"/>
          </w:tcPr>
          <w:p w14:paraId="5CB4D05C" w14:textId="77777777" w:rsidR="00B10B77" w:rsidRDefault="00B10B77" w:rsidP="00B10B77"/>
        </w:tc>
      </w:tr>
    </w:tbl>
    <w:p w14:paraId="1BBF1F55" w14:textId="77777777" w:rsidR="00B10B77" w:rsidRPr="00B10B77" w:rsidRDefault="00B10B77" w:rsidP="00B10B77"/>
    <w:p w14:paraId="385D3652" w14:textId="77777777" w:rsidR="00B10B77" w:rsidRPr="00FE3558" w:rsidRDefault="00B10B77" w:rsidP="005A3E64"/>
    <w:sectPr w:rsidR="00B10B77" w:rsidRPr="00FE3558" w:rsidSect="00984BF5">
      <w:footerReference w:type="default" r:id="rId10"/>
      <w:headerReference w:type="first" r:id="rId11"/>
      <w:footerReference w:type="first" r:id="rId12"/>
      <w:pgSz w:w="11906" w:h="16838"/>
      <w:pgMar w:top="1072" w:right="851" w:bottom="1985" w:left="851" w:header="287" w:footer="709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EA699" w14:textId="77777777" w:rsidR="002E1476" w:rsidRDefault="002E1476" w:rsidP="009A6FCA">
      <w:r>
        <w:separator/>
      </w:r>
    </w:p>
  </w:endnote>
  <w:endnote w:type="continuationSeparator" w:id="0">
    <w:p w14:paraId="553D47AB" w14:textId="77777777" w:rsidR="002E1476" w:rsidRDefault="002E1476" w:rsidP="009A6FCA">
      <w:r>
        <w:continuationSeparator/>
      </w:r>
    </w:p>
  </w:endnote>
  <w:endnote w:type="continuationNotice" w:id="1">
    <w:p w14:paraId="53B48B80" w14:textId="77777777" w:rsidR="002E1476" w:rsidRDefault="002E1476" w:rsidP="009A6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Noto Sans SemiBold">
    <w:altName w:val="Calibri"/>
    <w:charset w:val="00"/>
    <w:family w:val="swiss"/>
    <w:pitch w:val="variable"/>
    <w:sig w:usb0="E00002FF" w:usb1="4000201F" w:usb2="08000029" w:usb3="00000000" w:csb0="0000019F" w:csb1="00000000"/>
  </w:font>
  <w:font w:name="Noto Sans Light">
    <w:charset w:val="00"/>
    <w:family w:val="swiss"/>
    <w:pitch w:val="variable"/>
    <w:sig w:usb0="E00002FF" w:usb1="4000201F" w:usb2="08000029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811FE" w14:textId="77777777" w:rsidR="00984BF5" w:rsidRDefault="00984BF5">
    <w:pPr>
      <w:pStyle w:val="Footer"/>
    </w:pPr>
    <w:r>
      <w:rPr>
        <w:noProof/>
      </w:rPr>
      <w:drawing>
        <wp:anchor distT="0" distB="0" distL="114300" distR="114300" simplePos="0" relativeHeight="251676675" behindDoc="1" locked="0" layoutInCell="1" allowOverlap="1" wp14:anchorId="46EFD375" wp14:editId="799011BB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898000"/>
          <wp:effectExtent l="0" t="0" r="0" b="0"/>
          <wp:wrapNone/>
          <wp:docPr id="2087161556" name="Picture 2" descr="A green and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581432" name="Picture 2" descr="A green and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89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CFB0" w14:textId="77777777" w:rsidR="00B75751" w:rsidRDefault="00B75751" w:rsidP="009A6FCA">
    <w:r>
      <w:rPr>
        <w:noProof/>
      </w:rPr>
      <w:drawing>
        <wp:anchor distT="0" distB="0" distL="114300" distR="114300" simplePos="0" relativeHeight="251674627" behindDoc="1" locked="0" layoutInCell="1" allowOverlap="1" wp14:anchorId="13B72168" wp14:editId="738948E0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336400"/>
          <wp:effectExtent l="0" t="0" r="0" b="635"/>
          <wp:wrapNone/>
          <wp:docPr id="42918185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813857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33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0ADEB" w14:textId="77777777" w:rsidR="002E1476" w:rsidRDefault="002E1476" w:rsidP="009A6FCA">
      <w:r>
        <w:separator/>
      </w:r>
    </w:p>
  </w:footnote>
  <w:footnote w:type="continuationSeparator" w:id="0">
    <w:p w14:paraId="50C6678E" w14:textId="77777777" w:rsidR="002E1476" w:rsidRDefault="002E1476" w:rsidP="009A6FCA">
      <w:r>
        <w:continuationSeparator/>
      </w:r>
    </w:p>
  </w:footnote>
  <w:footnote w:type="continuationNotice" w:id="1">
    <w:p w14:paraId="4680002A" w14:textId="77777777" w:rsidR="002E1476" w:rsidRDefault="002E1476" w:rsidP="009A6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09DC" w14:textId="2D386FA6" w:rsidR="00B75751" w:rsidRDefault="00B10B77" w:rsidP="00B10B77">
    <w:pPr>
      <w:pStyle w:val="Heading2"/>
    </w:pPr>
    <w:r>
      <w:t>Directorate of facilities management</w:t>
    </w:r>
    <w:r w:rsidR="00984BF5">
      <w:br/>
    </w:r>
    <w:r w:rsidR="00984BF5">
      <w:rPr>
        <w:noProof/>
      </w:rPr>
      <w:drawing>
        <wp:anchor distT="0" distB="0" distL="114300" distR="114300" simplePos="0" relativeHeight="251677699" behindDoc="0" locked="0" layoutInCell="1" allowOverlap="1" wp14:anchorId="27053828" wp14:editId="0E482EE0">
          <wp:simplePos x="0" y="0"/>
          <wp:positionH relativeFrom="page">
            <wp:posOffset>11289</wp:posOffset>
          </wp:positionH>
          <wp:positionV relativeFrom="page">
            <wp:posOffset>0</wp:posOffset>
          </wp:positionV>
          <wp:extent cx="7560000" cy="1155600"/>
          <wp:effectExtent l="0" t="0" r="0" b="635"/>
          <wp:wrapThrough wrapText="bothSides">
            <wp:wrapPolygon edited="0">
              <wp:start x="0" y="0"/>
              <wp:lineTo x="0" y="21374"/>
              <wp:lineTo x="21555" y="21374"/>
              <wp:lineTo x="21555" y="0"/>
              <wp:lineTo x="0" y="0"/>
            </wp:wrapPolygon>
          </wp:wrapThrough>
          <wp:docPr id="893099896" name="Picture 1" descr="A green background with a green backgroun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998344" name="Picture 1" descr="A green background with a green background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5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5751">
      <w:rPr>
        <w:noProof/>
      </w:rPr>
      <w:drawing>
        <wp:anchor distT="0" distB="0" distL="114300" distR="114300" simplePos="0" relativeHeight="251670531" behindDoc="1" locked="0" layoutInCell="1" allowOverlap="1" wp14:anchorId="023B00C6" wp14:editId="2C9964A7">
          <wp:simplePos x="0" y="0"/>
          <wp:positionH relativeFrom="margin">
            <wp:posOffset>-537845</wp:posOffset>
          </wp:positionH>
          <wp:positionV relativeFrom="page">
            <wp:posOffset>3132455</wp:posOffset>
          </wp:positionV>
          <wp:extent cx="7559675" cy="7559675"/>
          <wp:effectExtent l="0" t="0" r="0" b="0"/>
          <wp:wrapNone/>
          <wp:docPr id="363813213" name="Picture 2" descr="A black and white image of a white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255875" name="Picture 2" descr="A black and white image of a white objec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755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17499"/>
    <w:multiLevelType w:val="multilevel"/>
    <w:tmpl w:val="D42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60BBB"/>
    <w:multiLevelType w:val="multilevel"/>
    <w:tmpl w:val="5FF6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A6E60"/>
    <w:multiLevelType w:val="multilevel"/>
    <w:tmpl w:val="2AE0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F1066"/>
    <w:multiLevelType w:val="multilevel"/>
    <w:tmpl w:val="B80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F4261"/>
    <w:multiLevelType w:val="multilevel"/>
    <w:tmpl w:val="81F8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576E3"/>
    <w:multiLevelType w:val="multilevel"/>
    <w:tmpl w:val="82A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00B91"/>
    <w:multiLevelType w:val="multilevel"/>
    <w:tmpl w:val="C8A6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169458">
    <w:abstractNumId w:val="2"/>
  </w:num>
  <w:num w:numId="2" w16cid:durableId="1943299823">
    <w:abstractNumId w:val="5"/>
  </w:num>
  <w:num w:numId="3" w16cid:durableId="726688724">
    <w:abstractNumId w:val="0"/>
  </w:num>
  <w:num w:numId="4" w16cid:durableId="2033794938">
    <w:abstractNumId w:val="1"/>
  </w:num>
  <w:num w:numId="5" w16cid:durableId="452596418">
    <w:abstractNumId w:val="6"/>
  </w:num>
  <w:num w:numId="6" w16cid:durableId="1169129175">
    <w:abstractNumId w:val="3"/>
  </w:num>
  <w:num w:numId="7" w16cid:durableId="763919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77"/>
    <w:rsid w:val="00030F54"/>
    <w:rsid w:val="00031AA7"/>
    <w:rsid w:val="00043923"/>
    <w:rsid w:val="00061678"/>
    <w:rsid w:val="000951C5"/>
    <w:rsid w:val="00095950"/>
    <w:rsid w:val="000A43C8"/>
    <w:rsid w:val="000A5311"/>
    <w:rsid w:val="000B06EF"/>
    <w:rsid w:val="000E293A"/>
    <w:rsid w:val="000F1B96"/>
    <w:rsid w:val="000F24CC"/>
    <w:rsid w:val="00106BFC"/>
    <w:rsid w:val="00110DD3"/>
    <w:rsid w:val="00142AF5"/>
    <w:rsid w:val="00154AB0"/>
    <w:rsid w:val="00170FF9"/>
    <w:rsid w:val="00180E10"/>
    <w:rsid w:val="001A2B18"/>
    <w:rsid w:val="001A7DF7"/>
    <w:rsid w:val="001E0EC0"/>
    <w:rsid w:val="0020108C"/>
    <w:rsid w:val="00204399"/>
    <w:rsid w:val="00207373"/>
    <w:rsid w:val="002571A6"/>
    <w:rsid w:val="002A7E7D"/>
    <w:rsid w:val="002B420D"/>
    <w:rsid w:val="002C5F78"/>
    <w:rsid w:val="002E076F"/>
    <w:rsid w:val="002E1476"/>
    <w:rsid w:val="002E46FC"/>
    <w:rsid w:val="002F04EE"/>
    <w:rsid w:val="002F7E4F"/>
    <w:rsid w:val="003115B3"/>
    <w:rsid w:val="003234CC"/>
    <w:rsid w:val="00342B72"/>
    <w:rsid w:val="00342B73"/>
    <w:rsid w:val="00361829"/>
    <w:rsid w:val="00395CF5"/>
    <w:rsid w:val="003D2A34"/>
    <w:rsid w:val="003F7D95"/>
    <w:rsid w:val="00441637"/>
    <w:rsid w:val="00442C3A"/>
    <w:rsid w:val="00444FCC"/>
    <w:rsid w:val="00452CAF"/>
    <w:rsid w:val="00460B02"/>
    <w:rsid w:val="00471094"/>
    <w:rsid w:val="00475FC5"/>
    <w:rsid w:val="00484D9B"/>
    <w:rsid w:val="004C36D0"/>
    <w:rsid w:val="004D0B30"/>
    <w:rsid w:val="004F650E"/>
    <w:rsid w:val="005129DC"/>
    <w:rsid w:val="00551A6A"/>
    <w:rsid w:val="00592AFC"/>
    <w:rsid w:val="00592B2C"/>
    <w:rsid w:val="005A1C16"/>
    <w:rsid w:val="005A3E64"/>
    <w:rsid w:val="005A6282"/>
    <w:rsid w:val="005B08C4"/>
    <w:rsid w:val="005B1C96"/>
    <w:rsid w:val="005C0EB4"/>
    <w:rsid w:val="005E3941"/>
    <w:rsid w:val="005E4E1E"/>
    <w:rsid w:val="0061121C"/>
    <w:rsid w:val="00630BB2"/>
    <w:rsid w:val="0063642F"/>
    <w:rsid w:val="00647086"/>
    <w:rsid w:val="00654371"/>
    <w:rsid w:val="00670FD1"/>
    <w:rsid w:val="00696575"/>
    <w:rsid w:val="006976DF"/>
    <w:rsid w:val="006A6228"/>
    <w:rsid w:val="006B49D0"/>
    <w:rsid w:val="006C59F1"/>
    <w:rsid w:val="006E66A0"/>
    <w:rsid w:val="006F01E2"/>
    <w:rsid w:val="00716F39"/>
    <w:rsid w:val="00753AAC"/>
    <w:rsid w:val="007724DF"/>
    <w:rsid w:val="00774907"/>
    <w:rsid w:val="00775766"/>
    <w:rsid w:val="00780D5C"/>
    <w:rsid w:val="007D1DFC"/>
    <w:rsid w:val="007D665D"/>
    <w:rsid w:val="007E5EC2"/>
    <w:rsid w:val="007F2279"/>
    <w:rsid w:val="0080312F"/>
    <w:rsid w:val="008253F1"/>
    <w:rsid w:val="008262E8"/>
    <w:rsid w:val="00836192"/>
    <w:rsid w:val="008452F3"/>
    <w:rsid w:val="00880E47"/>
    <w:rsid w:val="00886C5C"/>
    <w:rsid w:val="008D608C"/>
    <w:rsid w:val="009073EE"/>
    <w:rsid w:val="0092388E"/>
    <w:rsid w:val="009416A3"/>
    <w:rsid w:val="00942E7F"/>
    <w:rsid w:val="00944588"/>
    <w:rsid w:val="00974B23"/>
    <w:rsid w:val="00975239"/>
    <w:rsid w:val="00984BF5"/>
    <w:rsid w:val="00990DCB"/>
    <w:rsid w:val="009A6FCA"/>
    <w:rsid w:val="009B2044"/>
    <w:rsid w:val="00A01669"/>
    <w:rsid w:val="00A1484C"/>
    <w:rsid w:val="00A24995"/>
    <w:rsid w:val="00A311A6"/>
    <w:rsid w:val="00A32272"/>
    <w:rsid w:val="00A35374"/>
    <w:rsid w:val="00A43138"/>
    <w:rsid w:val="00A45DAC"/>
    <w:rsid w:val="00A50392"/>
    <w:rsid w:val="00A77646"/>
    <w:rsid w:val="00A8515B"/>
    <w:rsid w:val="00A90893"/>
    <w:rsid w:val="00AA10EC"/>
    <w:rsid w:val="00AD1893"/>
    <w:rsid w:val="00AD7665"/>
    <w:rsid w:val="00AF3C11"/>
    <w:rsid w:val="00B10B77"/>
    <w:rsid w:val="00B116EA"/>
    <w:rsid w:val="00B21987"/>
    <w:rsid w:val="00B502E2"/>
    <w:rsid w:val="00B504F1"/>
    <w:rsid w:val="00B63C21"/>
    <w:rsid w:val="00B75751"/>
    <w:rsid w:val="00BA2013"/>
    <w:rsid w:val="00BA2E72"/>
    <w:rsid w:val="00BD1FC6"/>
    <w:rsid w:val="00BF3BAB"/>
    <w:rsid w:val="00C029E5"/>
    <w:rsid w:val="00C2544C"/>
    <w:rsid w:val="00C405F0"/>
    <w:rsid w:val="00C4060B"/>
    <w:rsid w:val="00C42BAF"/>
    <w:rsid w:val="00C57A50"/>
    <w:rsid w:val="00C86F5C"/>
    <w:rsid w:val="00CD1EEE"/>
    <w:rsid w:val="00CF2EFE"/>
    <w:rsid w:val="00CF3CD4"/>
    <w:rsid w:val="00D005A6"/>
    <w:rsid w:val="00D32989"/>
    <w:rsid w:val="00D614E6"/>
    <w:rsid w:val="00D96342"/>
    <w:rsid w:val="00D972FB"/>
    <w:rsid w:val="00DA0D82"/>
    <w:rsid w:val="00DA56AC"/>
    <w:rsid w:val="00DB3FF5"/>
    <w:rsid w:val="00DC32F3"/>
    <w:rsid w:val="00DE5140"/>
    <w:rsid w:val="00E33981"/>
    <w:rsid w:val="00E44A87"/>
    <w:rsid w:val="00E64CAF"/>
    <w:rsid w:val="00E72881"/>
    <w:rsid w:val="00E752FE"/>
    <w:rsid w:val="00E85140"/>
    <w:rsid w:val="00E9471B"/>
    <w:rsid w:val="00EB0FE9"/>
    <w:rsid w:val="00EB44C2"/>
    <w:rsid w:val="00ED50CA"/>
    <w:rsid w:val="00EF0404"/>
    <w:rsid w:val="00EF0F75"/>
    <w:rsid w:val="00F24A0C"/>
    <w:rsid w:val="00F4695F"/>
    <w:rsid w:val="00F564B9"/>
    <w:rsid w:val="00F84554"/>
    <w:rsid w:val="00F97CC0"/>
    <w:rsid w:val="00FA1F6F"/>
    <w:rsid w:val="00FC2E48"/>
    <w:rsid w:val="00FE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9EAF2"/>
  <w15:chartTrackingRefBased/>
  <w15:docId w15:val="{C0314127-780B-4194-BDC0-92553FA3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FCA"/>
    <w:pPr>
      <w:spacing w:after="80"/>
    </w:pPr>
    <w:rPr>
      <w:rFonts w:ascii="Tahoma" w:hAnsi="Tahoma" w:cs="Tahoma"/>
      <w:color w:val="4D4D4C"/>
      <w:sz w:val="18"/>
      <w:szCs w:val="18"/>
    </w:rPr>
  </w:style>
  <w:style w:type="paragraph" w:styleId="Heading1">
    <w:name w:val="heading 1"/>
    <w:next w:val="Normal"/>
    <w:link w:val="Heading1Char"/>
    <w:autoRedefine/>
    <w:uiPriority w:val="9"/>
    <w:qFormat/>
    <w:rsid w:val="009A6FCA"/>
    <w:pPr>
      <w:keepNext/>
      <w:keepLines/>
      <w:spacing w:after="160"/>
      <w:outlineLvl w:val="0"/>
    </w:pPr>
    <w:rPr>
      <w:rFonts w:ascii="Georgia" w:eastAsiaTheme="majorEastAsia" w:hAnsi="Georgia" w:cs="Times New Roman (Headings CS)"/>
      <w:b/>
      <w:bCs/>
      <w:color w:val="1F4040"/>
      <w:sz w:val="76"/>
      <w:szCs w:val="40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9A6FCA"/>
    <w:pPr>
      <w:keepNext/>
      <w:keepLines/>
      <w:spacing w:before="160" w:after="60"/>
      <w:outlineLvl w:val="1"/>
    </w:pPr>
    <w:rPr>
      <w:rFonts w:ascii="Tahoma" w:eastAsiaTheme="majorEastAsia" w:hAnsi="Tahoma" w:cs="Tahoma"/>
      <w:b/>
      <w:caps/>
      <w:color w:val="1F4040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02E2"/>
    <w:pPr>
      <w:keepNext/>
      <w:keepLines/>
      <w:spacing w:before="120" w:after="60"/>
      <w:outlineLvl w:val="2"/>
    </w:pPr>
    <w:rPr>
      <w:rFonts w:ascii="Georgia" w:eastAsiaTheme="majorEastAsia" w:hAnsi="Georgia"/>
      <w:b/>
      <w:color w:val="1F4040"/>
      <w:spacing w:val="-4"/>
      <w:sz w:val="2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A6FCA"/>
    <w:pPr>
      <w:keepNext/>
      <w:keepLines/>
      <w:spacing w:before="120"/>
      <w:outlineLvl w:val="3"/>
    </w:pPr>
    <w:rPr>
      <w:rFonts w:eastAsiaTheme="majorEastAsia"/>
      <w:b/>
      <w:bCs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972FB"/>
    <w:pPr>
      <w:keepNext/>
      <w:keepLines/>
      <w:spacing w:before="80" w:after="40"/>
      <w:outlineLvl w:val="4"/>
    </w:pPr>
    <w:rPr>
      <w:rFonts w:ascii="Noto Sans SemiBold" w:eastAsiaTheme="majorEastAsia" w:hAnsi="Noto Sans SemiBold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FCA"/>
    <w:rPr>
      <w:rFonts w:ascii="Georgia" w:eastAsiaTheme="majorEastAsia" w:hAnsi="Georgia" w:cs="Times New Roman (Headings CS)"/>
      <w:b/>
      <w:bCs/>
      <w:color w:val="1F4040"/>
      <w:sz w:val="7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FCA"/>
    <w:rPr>
      <w:rFonts w:ascii="Tahoma" w:eastAsiaTheme="majorEastAsia" w:hAnsi="Tahoma" w:cs="Tahoma"/>
      <w:b/>
      <w:caps/>
      <w:color w:val="1F4040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2E2"/>
    <w:rPr>
      <w:rFonts w:ascii="Georgia" w:eastAsiaTheme="majorEastAsia" w:hAnsi="Georgia" w:cs="Tahoma"/>
      <w:b/>
      <w:color w:val="1F4040"/>
      <w:spacing w:val="-4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6FCA"/>
    <w:rPr>
      <w:rFonts w:ascii="Tahoma" w:eastAsiaTheme="majorEastAsia" w:hAnsi="Tahoma" w:cs="Tahoma"/>
      <w:b/>
      <w:bCs/>
      <w:iCs/>
      <w:color w:val="4D4D4C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FB"/>
    <w:rPr>
      <w:rFonts w:ascii="Noto Sans SemiBold" w:eastAsiaTheme="majorEastAsia" w:hAnsi="Noto Sans SemiBold" w:cstheme="majorBidi"/>
      <w:b/>
      <w:color w:val="4D4D4C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A6FCA"/>
    <w:pPr>
      <w:contextualSpacing/>
    </w:pPr>
    <w:rPr>
      <w:rFonts w:ascii="Georgia" w:eastAsiaTheme="majorEastAsia" w:hAnsi="Georgia" w:cs="Times New Roman (Headings CS)"/>
      <w:b/>
      <w:bCs/>
      <w:color w:val="1F4040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FCA"/>
    <w:rPr>
      <w:rFonts w:ascii="Georgia" w:eastAsiaTheme="majorEastAsia" w:hAnsi="Georgia" w:cs="Times New Roman (Headings CS)"/>
      <w:b/>
      <w:bCs/>
      <w:color w:val="1F4040"/>
      <w:spacing w:val="-10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unhideWhenUsed/>
    <w:rsid w:val="00BA2E7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2E72"/>
    <w:rPr>
      <w:rFonts w:ascii="Noto Sans Light" w:hAnsi="Noto Sans Light" w:cs="Times New Roman (Body CS)"/>
      <w:color w:val="4D4D4C"/>
      <w:sz w:val="16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9A6FCA"/>
    <w:pPr>
      <w:spacing w:before="160" w:after="160"/>
    </w:pPr>
    <w:rPr>
      <w:rFonts w:ascii="Georgia" w:hAnsi="Georgia"/>
      <w:b/>
      <w:bCs/>
      <w:iCs/>
      <w:color w:val="1F404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9A6FCA"/>
    <w:rPr>
      <w:rFonts w:ascii="Georgia" w:hAnsi="Georgia" w:cs="Tahoma"/>
      <w:b/>
      <w:bCs/>
      <w:iCs/>
      <w:color w:val="1F4040"/>
      <w:sz w:val="20"/>
      <w:szCs w:val="18"/>
    </w:rPr>
  </w:style>
  <w:style w:type="paragraph" w:styleId="ListParagraph">
    <w:name w:val="List Paragraph"/>
    <w:basedOn w:val="Normal"/>
    <w:uiPriority w:val="34"/>
    <w:qFormat/>
    <w:rsid w:val="00170FF9"/>
    <w:pPr>
      <w:ind w:left="720"/>
      <w:contextualSpacing/>
    </w:pPr>
  </w:style>
  <w:style w:type="paragraph" w:styleId="Revision">
    <w:name w:val="Revision"/>
    <w:hidden/>
    <w:uiPriority w:val="99"/>
    <w:semiHidden/>
    <w:rsid w:val="00C42BAF"/>
    <w:rPr>
      <w:rFonts w:ascii="Noto Sans Light" w:hAnsi="Noto Sans Light" w:cs="Times New Roman (Body CS)"/>
      <w:color w:val="4D4D4C"/>
      <w:spacing w:val="-4"/>
      <w:sz w:val="18"/>
    </w:rPr>
  </w:style>
  <w:style w:type="paragraph" w:styleId="NoSpacing">
    <w:name w:val="No Spacing"/>
    <w:uiPriority w:val="1"/>
    <w:qFormat/>
    <w:rsid w:val="009A6FCA"/>
    <w:rPr>
      <w:rFonts w:ascii="Tahoma" w:hAnsi="Tahoma" w:cs="Tahoma"/>
      <w:color w:val="4D4D4C"/>
      <w:sz w:val="16"/>
    </w:rPr>
  </w:style>
  <w:style w:type="character" w:styleId="Hyperlink">
    <w:name w:val="Hyperlink"/>
    <w:basedOn w:val="DefaultParagraphFont"/>
    <w:uiPriority w:val="99"/>
    <w:unhideWhenUsed/>
    <w:rsid w:val="00460B02"/>
    <w:rPr>
      <w:rFonts w:ascii="Noto Sans Light" w:hAnsi="Noto Sans Light"/>
      <w:b w:val="0"/>
      <w:i w:val="0"/>
      <w:color w:val="4D4D4C"/>
      <w:sz w:val="1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272"/>
    <w:rPr>
      <w:color w:val="605E5C"/>
      <w:shd w:val="clear" w:color="auto" w:fill="E1DFDD"/>
    </w:rPr>
  </w:style>
  <w:style w:type="paragraph" w:customStyle="1" w:styleId="Footnote">
    <w:name w:val="Footnote"/>
    <w:next w:val="Normal"/>
    <w:autoRedefine/>
    <w:qFormat/>
    <w:rsid w:val="006E66A0"/>
    <w:pPr>
      <w:spacing w:line="192" w:lineRule="auto"/>
    </w:pPr>
    <w:rPr>
      <w:rFonts w:ascii="Tahoma" w:hAnsi="Tahoma" w:cs="Tahoma"/>
      <w:color w:val="4D4D4C"/>
      <w:spacing w:val="-4"/>
      <w:sz w:val="12"/>
    </w:rPr>
  </w:style>
  <w:style w:type="character" w:styleId="Strong">
    <w:name w:val="Strong"/>
    <w:aliases w:val="Quote Attribution"/>
    <w:basedOn w:val="DefaultParagraphFont"/>
    <w:uiPriority w:val="22"/>
    <w:qFormat/>
    <w:rsid w:val="009A6FCA"/>
    <w:rPr>
      <w:rFonts w:ascii="Tahoma" w:hAnsi="Tahoma" w:cs="Tahoma"/>
      <w:b/>
      <w:bCs/>
    </w:rPr>
  </w:style>
  <w:style w:type="paragraph" w:styleId="Footer">
    <w:name w:val="footer"/>
    <w:basedOn w:val="Normal"/>
    <w:link w:val="FooterChar"/>
    <w:uiPriority w:val="99"/>
    <w:unhideWhenUsed/>
    <w:rsid w:val="00BA2E7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A2E72"/>
    <w:rPr>
      <w:rFonts w:ascii="Noto Sans Light" w:hAnsi="Noto Sans Light" w:cs="Times New Roman (Body CS)"/>
      <w:color w:val="4D4D4C"/>
      <w:sz w:val="16"/>
    </w:rPr>
  </w:style>
  <w:style w:type="paragraph" w:customStyle="1" w:styleId="DocumentTitle">
    <w:name w:val="Document Title"/>
    <w:basedOn w:val="Heading1"/>
    <w:qFormat/>
    <w:rsid w:val="006E66A0"/>
    <w:pPr>
      <w:spacing w:before="120"/>
    </w:pPr>
    <w:rPr>
      <w:color w:val="C7DB5C"/>
      <w:sz w:val="100"/>
    </w:rPr>
  </w:style>
  <w:style w:type="paragraph" w:customStyle="1" w:styleId="DocumentSecondaryTitle">
    <w:name w:val="Document Secondary Title"/>
    <w:basedOn w:val="Heading2"/>
    <w:qFormat/>
    <w:rsid w:val="009A6FCA"/>
    <w:rPr>
      <w:color w:val="FFFFFF" w:themeColor="background1"/>
      <w:sz w:val="30"/>
    </w:rPr>
  </w:style>
  <w:style w:type="paragraph" w:customStyle="1" w:styleId="BasicParagraph">
    <w:name w:val="[Basic Paragraph]"/>
    <w:basedOn w:val="Normal"/>
    <w:uiPriority w:val="99"/>
    <w:rsid w:val="00F97CC0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  <w:lang w:val="en-US"/>
    </w:rPr>
  </w:style>
  <w:style w:type="table" w:styleId="TableGrid">
    <w:name w:val="Table Grid"/>
    <w:basedOn w:val="TableNormal"/>
    <w:uiPriority w:val="39"/>
    <w:rsid w:val="00B10B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nowlest\Downloads\CQUniversity%20Word%20Template%20-%20Multi-purpo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  <SharedWithUsers xmlns="adfb0090-8606-4b89-a68a-b73ca1d6b587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9DF00AB-EE1C-4C0F-94A7-0FED7E055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d7e70-4053-43da-ae2e-3bb26002d663"/>
    <ds:schemaRef ds:uri="adfb0090-8606-4b89-a68a-b73ca1d6b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1DAC1D-705D-401A-AF35-C815A41757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5E38B7-0A1D-4ED7-9B60-E4916DEBA6D7}">
  <ds:schemaRefs>
    <ds:schemaRef ds:uri="http://schemas.microsoft.com/office/2006/metadata/properties"/>
    <ds:schemaRef ds:uri="http://schemas.microsoft.com/office/infopath/2007/PartnerControls"/>
    <ds:schemaRef ds:uri="adfb0090-8606-4b89-a68a-b73ca1d6b587"/>
    <ds:schemaRef ds:uri="bc8d7e70-4053-43da-ae2e-3bb26002d663"/>
  </ds:schemaRefs>
</ds:datastoreItem>
</file>

<file path=docMetadata/LabelInfo.xml><?xml version="1.0" encoding="utf-8"?>
<clbl:labelList xmlns:clbl="http://schemas.microsoft.com/office/2020/mipLabelMetadata">
  <clbl:label id="{a8816c53-b0d3-4c1a-a10e-aa4784cf6e23}" enabled="1" method="Privileged" siteId="{fdade0c4-3fea-4320-ae53-1a1742aeff1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CQUniversity Word Template - Multi-purpose</Template>
  <TotalTime>4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Tenneil Knowles</dc:creator>
  <cp:keywords/>
  <dc:description/>
  <cp:lastModifiedBy>Mitch - TPS</cp:lastModifiedBy>
  <cp:revision>4</cp:revision>
  <cp:lastPrinted>2025-01-29T01:01:00Z</cp:lastPrinted>
  <dcterms:created xsi:type="dcterms:W3CDTF">2025-07-08T21:59:00Z</dcterms:created>
  <dcterms:modified xsi:type="dcterms:W3CDTF">2026-04-01T00:34:00Z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GrammarlyDocumentId">
    <vt:lpwstr>a05d52bc-3527-4216-80f0-3c7daa9aa5ec</vt:lpwstr>
  </property>
  <property fmtid="{D5CDD505-2E9C-101B-9397-08002B2CF9AE}" pid="5" name="Order">
    <vt:r8>40107000</vt:r8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